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8C34" w14:textId="77777777" w:rsidR="0081704D" w:rsidRDefault="0081704D" w:rsidP="0081704D">
      <w:pPr>
        <w:pStyle w:val="1-"/>
        <w:rPr>
          <w:bCs/>
          <w:lang w:val="en-US"/>
        </w:rPr>
      </w:pPr>
      <w:r w:rsidRPr="0081704D">
        <w:rPr>
          <w:bCs/>
        </w:rPr>
        <w:t>Samsung Project — Приложение для анализа недвижимости</w:t>
      </w:r>
    </w:p>
    <w:p w14:paraId="50E37109" w14:textId="77777777" w:rsidR="0081704D" w:rsidRPr="0081704D" w:rsidRDefault="0081704D" w:rsidP="0081704D">
      <w:pPr>
        <w:pStyle w:val="a4"/>
      </w:pPr>
      <w:r w:rsidRPr="0081704D">
        <w:t>Десктопное приложение для определения типа недвижимости на основе параметров квартиры.</w:t>
      </w:r>
    </w:p>
    <w:p w14:paraId="4074419B" w14:textId="77777777" w:rsidR="0081704D" w:rsidRPr="0081704D" w:rsidRDefault="0081704D" w:rsidP="0081704D">
      <w:pPr>
        <w:pStyle w:val="a4"/>
      </w:pPr>
      <w:r w:rsidRPr="0081704D">
        <w:t>Программа анализирует введённые характеристики объекта и определяет, к какому сегменту рынка он относится.</w:t>
      </w:r>
    </w:p>
    <w:p w14:paraId="55C621AE" w14:textId="77777777" w:rsidR="0081704D" w:rsidRPr="0081704D" w:rsidRDefault="0081704D" w:rsidP="0081704D">
      <w:pPr>
        <w:pStyle w:val="2-"/>
        <w:rPr>
          <w:bCs/>
        </w:rPr>
      </w:pPr>
      <w:r w:rsidRPr="0081704D">
        <w:rPr>
          <w:bCs/>
        </w:rPr>
        <w:t>О приложении</w:t>
      </w:r>
    </w:p>
    <w:p w14:paraId="6C7458A7" w14:textId="77777777" w:rsidR="0081704D" w:rsidRPr="0081704D" w:rsidRDefault="0081704D" w:rsidP="0081704D">
      <w:pPr>
        <w:pStyle w:val="a4"/>
      </w:pPr>
      <w:r w:rsidRPr="0081704D">
        <w:t>Приложение предназначено для быстрого анализа квартир на основе обученной модели машинного обучения.</w:t>
      </w:r>
    </w:p>
    <w:p w14:paraId="4679EDC9" w14:textId="77777777" w:rsidR="0081704D" w:rsidRPr="0081704D" w:rsidRDefault="0081704D" w:rsidP="0081704D">
      <w:pPr>
        <w:pStyle w:val="a4"/>
      </w:pPr>
      <w:r w:rsidRPr="0081704D">
        <w:t>Пользователь вводит параметры недвижимости через графический интерфейс, после чего приложение:</w:t>
      </w:r>
    </w:p>
    <w:p w14:paraId="4EA4203F" w14:textId="77777777" w:rsidR="0081704D" w:rsidRPr="0081704D" w:rsidRDefault="0081704D" w:rsidP="0081704D">
      <w:pPr>
        <w:pStyle w:val="a4"/>
        <w:numPr>
          <w:ilvl w:val="0"/>
          <w:numId w:val="43"/>
        </w:numPr>
      </w:pPr>
      <w:r w:rsidRPr="0081704D">
        <w:t>определяет тип объекта;</w:t>
      </w:r>
    </w:p>
    <w:p w14:paraId="0975DDC4" w14:textId="77777777" w:rsidR="0081704D" w:rsidRPr="0081704D" w:rsidRDefault="0081704D" w:rsidP="0081704D">
      <w:pPr>
        <w:pStyle w:val="a4"/>
        <w:numPr>
          <w:ilvl w:val="0"/>
          <w:numId w:val="43"/>
        </w:numPr>
      </w:pPr>
      <w:r w:rsidRPr="0081704D">
        <w:t>относит квартиру к одному из рыночных сегментов;</w:t>
      </w:r>
    </w:p>
    <w:p w14:paraId="09C9699F" w14:textId="77777777" w:rsidR="0081704D" w:rsidRPr="0081704D" w:rsidRDefault="0081704D" w:rsidP="0081704D">
      <w:pPr>
        <w:pStyle w:val="a4"/>
        <w:numPr>
          <w:ilvl w:val="0"/>
          <w:numId w:val="43"/>
        </w:numPr>
      </w:pPr>
      <w:r w:rsidRPr="0081704D">
        <w:t>показывает результат анализа;</w:t>
      </w:r>
    </w:p>
    <w:p w14:paraId="0EE59BD5" w14:textId="77777777" w:rsidR="0081704D" w:rsidRPr="0081704D" w:rsidRDefault="0081704D" w:rsidP="0081704D">
      <w:pPr>
        <w:pStyle w:val="a4"/>
        <w:numPr>
          <w:ilvl w:val="0"/>
          <w:numId w:val="43"/>
        </w:numPr>
      </w:pPr>
      <w:r w:rsidRPr="0081704D">
        <w:t>может выявлять нетипичные объекты.</w:t>
      </w:r>
    </w:p>
    <w:p w14:paraId="1997EE28" w14:textId="77777777" w:rsidR="0081704D" w:rsidRPr="0081704D" w:rsidRDefault="0081704D" w:rsidP="0081704D">
      <w:pPr>
        <w:pStyle w:val="a4"/>
      </w:pPr>
      <w:r w:rsidRPr="0081704D">
        <w:t>Приложение ориентировано на демонстрацию практического применения машинного обучения для анализа недвижимости.</w:t>
      </w:r>
    </w:p>
    <w:p w14:paraId="6D43A07D" w14:textId="77777777" w:rsidR="0081704D" w:rsidRPr="0081704D" w:rsidRDefault="0081704D" w:rsidP="0081704D">
      <w:pPr>
        <w:pStyle w:val="2-"/>
        <w:rPr>
          <w:bCs/>
        </w:rPr>
      </w:pPr>
      <w:r w:rsidRPr="0081704D">
        <w:rPr>
          <w:bCs/>
        </w:rPr>
        <w:t>Возможности</w:t>
      </w:r>
    </w:p>
    <w:p w14:paraId="7E168B3F" w14:textId="77777777" w:rsidR="0081704D" w:rsidRPr="0081704D" w:rsidRDefault="0081704D" w:rsidP="0081704D">
      <w:pPr>
        <w:pStyle w:val="a4"/>
        <w:numPr>
          <w:ilvl w:val="0"/>
          <w:numId w:val="44"/>
        </w:numPr>
      </w:pPr>
      <w:r w:rsidRPr="0081704D">
        <w:t>Ввод параметров квартиры через GUI</w:t>
      </w:r>
    </w:p>
    <w:p w14:paraId="41E8E034" w14:textId="77777777" w:rsidR="0081704D" w:rsidRPr="0081704D" w:rsidRDefault="0081704D" w:rsidP="0081704D">
      <w:pPr>
        <w:pStyle w:val="a4"/>
        <w:numPr>
          <w:ilvl w:val="0"/>
          <w:numId w:val="44"/>
        </w:numPr>
      </w:pPr>
      <w:r w:rsidRPr="0081704D">
        <w:t>Анализ объекта недвижимости</w:t>
      </w:r>
    </w:p>
    <w:p w14:paraId="1DEE0F86" w14:textId="77777777" w:rsidR="0081704D" w:rsidRPr="0081704D" w:rsidRDefault="0081704D" w:rsidP="0081704D">
      <w:pPr>
        <w:pStyle w:val="a4"/>
        <w:numPr>
          <w:ilvl w:val="0"/>
          <w:numId w:val="44"/>
        </w:numPr>
      </w:pPr>
      <w:r w:rsidRPr="0081704D">
        <w:t>Определение сегмента рынка</w:t>
      </w:r>
    </w:p>
    <w:p w14:paraId="50D638FB" w14:textId="77777777" w:rsidR="0081704D" w:rsidRPr="0081704D" w:rsidRDefault="0081704D" w:rsidP="0081704D">
      <w:pPr>
        <w:pStyle w:val="a4"/>
        <w:numPr>
          <w:ilvl w:val="0"/>
          <w:numId w:val="44"/>
        </w:numPr>
      </w:pPr>
      <w:r w:rsidRPr="0081704D">
        <w:t>Проверка на аномальность</w:t>
      </w:r>
    </w:p>
    <w:p w14:paraId="4554E2F4" w14:textId="77777777" w:rsidR="0081704D" w:rsidRPr="0081704D" w:rsidRDefault="0081704D" w:rsidP="0081704D">
      <w:pPr>
        <w:pStyle w:val="a4"/>
        <w:numPr>
          <w:ilvl w:val="0"/>
          <w:numId w:val="44"/>
        </w:numPr>
      </w:pPr>
      <w:r w:rsidRPr="0081704D">
        <w:t>Использование обученной ML-модели</w:t>
      </w:r>
    </w:p>
    <w:p w14:paraId="6141634A" w14:textId="69CECB13" w:rsidR="0081704D" w:rsidRDefault="0081704D" w:rsidP="0081704D">
      <w:pPr>
        <w:pStyle w:val="2-"/>
        <w:rPr>
          <w:lang w:val="en-US"/>
        </w:rPr>
      </w:pPr>
      <w:r w:rsidRPr="0081704D">
        <w:lastRenderedPageBreak/>
        <w:t>Интерфейс приложения</w:t>
      </w:r>
    </w:p>
    <w:p w14:paraId="1E908A28" w14:textId="77777777" w:rsidR="0081704D" w:rsidRPr="0081704D" w:rsidRDefault="0081704D" w:rsidP="0081704D">
      <w:pPr>
        <w:pStyle w:val="a4"/>
      </w:pPr>
      <w:r w:rsidRPr="0081704D">
        <w:t>Приложение представляет собой десктопный интерфейс с формой ввода параметров квартиры.</w:t>
      </w:r>
    </w:p>
    <w:p w14:paraId="2A10E159" w14:textId="77777777" w:rsidR="0081704D" w:rsidRPr="0081704D" w:rsidRDefault="0081704D" w:rsidP="0081704D">
      <w:pPr>
        <w:pStyle w:val="a4"/>
      </w:pPr>
      <w:r w:rsidRPr="0081704D">
        <w:t>Пользователь может указать:</w:t>
      </w:r>
    </w:p>
    <w:p w14:paraId="64A1CB60" w14:textId="77777777" w:rsidR="0081704D" w:rsidRPr="0081704D" w:rsidRDefault="0081704D" w:rsidP="0081704D">
      <w:pPr>
        <w:pStyle w:val="a4"/>
        <w:numPr>
          <w:ilvl w:val="0"/>
          <w:numId w:val="45"/>
        </w:numPr>
      </w:pPr>
      <w:r w:rsidRPr="0081704D">
        <w:t>стоимость;</w:t>
      </w:r>
    </w:p>
    <w:p w14:paraId="2E041CFC" w14:textId="77777777" w:rsidR="0081704D" w:rsidRPr="0081704D" w:rsidRDefault="0081704D" w:rsidP="0081704D">
      <w:pPr>
        <w:pStyle w:val="a4"/>
        <w:numPr>
          <w:ilvl w:val="0"/>
          <w:numId w:val="45"/>
        </w:numPr>
      </w:pPr>
      <w:r w:rsidRPr="0081704D">
        <w:t>площадь;</w:t>
      </w:r>
    </w:p>
    <w:p w14:paraId="6ED8B3BB" w14:textId="77777777" w:rsidR="0081704D" w:rsidRPr="0081704D" w:rsidRDefault="0081704D" w:rsidP="0081704D">
      <w:pPr>
        <w:pStyle w:val="a4"/>
        <w:numPr>
          <w:ilvl w:val="0"/>
          <w:numId w:val="45"/>
        </w:numPr>
      </w:pPr>
      <w:r w:rsidRPr="0081704D">
        <w:t>количество комнат;</w:t>
      </w:r>
    </w:p>
    <w:p w14:paraId="0A73F204" w14:textId="77777777" w:rsidR="0081704D" w:rsidRPr="0081704D" w:rsidRDefault="0081704D" w:rsidP="0081704D">
      <w:pPr>
        <w:pStyle w:val="a4"/>
        <w:numPr>
          <w:ilvl w:val="0"/>
          <w:numId w:val="45"/>
        </w:numPr>
      </w:pPr>
      <w:r w:rsidRPr="0081704D">
        <w:t>этаж;</w:t>
      </w:r>
    </w:p>
    <w:p w14:paraId="1D183848" w14:textId="77777777" w:rsidR="0081704D" w:rsidRPr="0081704D" w:rsidRDefault="0081704D" w:rsidP="0081704D">
      <w:pPr>
        <w:pStyle w:val="a4"/>
        <w:numPr>
          <w:ilvl w:val="0"/>
          <w:numId w:val="45"/>
        </w:numPr>
      </w:pPr>
      <w:r w:rsidRPr="0081704D">
        <w:t>этажность дома;</w:t>
      </w:r>
    </w:p>
    <w:p w14:paraId="4533D7CE" w14:textId="77777777" w:rsidR="0081704D" w:rsidRPr="0081704D" w:rsidRDefault="0081704D" w:rsidP="0081704D">
      <w:pPr>
        <w:pStyle w:val="a4"/>
        <w:numPr>
          <w:ilvl w:val="0"/>
          <w:numId w:val="45"/>
        </w:numPr>
      </w:pPr>
      <w:r w:rsidRPr="0081704D">
        <w:t>год постройки;</w:t>
      </w:r>
    </w:p>
    <w:p w14:paraId="70EAD5C5" w14:textId="77777777" w:rsidR="0081704D" w:rsidRPr="0081704D" w:rsidRDefault="0081704D" w:rsidP="0081704D">
      <w:pPr>
        <w:pStyle w:val="a4"/>
        <w:numPr>
          <w:ilvl w:val="0"/>
          <w:numId w:val="45"/>
        </w:numPr>
      </w:pPr>
      <w:r w:rsidRPr="0081704D">
        <w:t>время до метро;</w:t>
      </w:r>
    </w:p>
    <w:p w14:paraId="7C17E1E5" w14:textId="77777777" w:rsidR="0081704D" w:rsidRPr="0081704D" w:rsidRDefault="0081704D" w:rsidP="0081704D">
      <w:pPr>
        <w:pStyle w:val="a4"/>
        <w:numPr>
          <w:ilvl w:val="0"/>
          <w:numId w:val="45"/>
        </w:numPr>
      </w:pPr>
      <w:r w:rsidRPr="0081704D">
        <w:t>тип жилья.</w:t>
      </w:r>
    </w:p>
    <w:p w14:paraId="3B420DCB" w14:textId="77777777" w:rsidR="0081704D" w:rsidRPr="0081704D" w:rsidRDefault="0081704D" w:rsidP="0081704D">
      <w:pPr>
        <w:pStyle w:val="a4"/>
      </w:pPr>
      <w:r w:rsidRPr="0081704D">
        <w:t>После заполнения формы приложение выполняет анализ и выводит результат.</w:t>
      </w:r>
    </w:p>
    <w:p w14:paraId="3689ABB7" w14:textId="77777777" w:rsidR="0081704D" w:rsidRPr="0081704D" w:rsidRDefault="0081704D" w:rsidP="0081704D">
      <w:pPr>
        <w:pStyle w:val="2-"/>
        <w:rPr>
          <w:bCs/>
        </w:rPr>
      </w:pPr>
      <w:r w:rsidRPr="0081704D">
        <w:rPr>
          <w:bCs/>
        </w:rPr>
        <w:t>Графический интерфейс</w:t>
      </w:r>
    </w:p>
    <w:p w14:paraId="67FF35A9" w14:textId="77777777" w:rsidR="0081704D" w:rsidRDefault="0081704D" w:rsidP="0081704D">
      <w:pPr>
        <w:pStyle w:val="a4"/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96D5645" wp14:editId="28E94A0C">
            <wp:extent cx="4038254" cy="3924300"/>
            <wp:effectExtent l="0" t="0" r="635" b="0"/>
            <wp:docPr id="2019731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587" cy="39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1302" w14:textId="5CEDC255" w:rsidR="0081704D" w:rsidRPr="0081704D" w:rsidRDefault="0081704D" w:rsidP="0081704D">
      <w:pPr>
        <w:pStyle w:val="af4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Форма для заполнения</w:t>
      </w:r>
    </w:p>
    <w:p w14:paraId="760B525A" w14:textId="77777777" w:rsidR="0081704D" w:rsidRDefault="0081704D" w:rsidP="0081704D">
      <w:pPr>
        <w:pStyle w:val="a4"/>
        <w:keepNext/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766CC750" wp14:editId="2B0B5A39">
            <wp:extent cx="6120765" cy="2600325"/>
            <wp:effectExtent l="0" t="0" r="0" b="9525"/>
            <wp:docPr id="11241590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7ECD" w14:textId="098F41A9" w:rsidR="00EE4DC2" w:rsidRDefault="0081704D" w:rsidP="0081704D">
      <w:pPr>
        <w:pStyle w:val="af4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8A63B3">
        <w:t>Результаты анализа объекта</w:t>
      </w:r>
    </w:p>
    <w:p w14:paraId="09EB9852" w14:textId="77777777" w:rsidR="0081704D" w:rsidRPr="0081704D" w:rsidRDefault="0081704D" w:rsidP="0081704D">
      <w:pPr>
        <w:pStyle w:val="2-"/>
        <w:rPr>
          <w:bCs/>
        </w:rPr>
      </w:pPr>
      <w:r w:rsidRPr="0081704D">
        <w:rPr>
          <w:bCs/>
        </w:rPr>
        <w:t>Как пользоваться</w:t>
      </w:r>
    </w:p>
    <w:p w14:paraId="62E8D632" w14:textId="114ED928" w:rsidR="0081704D" w:rsidRPr="0081704D" w:rsidRDefault="0081704D" w:rsidP="0081704D">
      <w:pPr>
        <w:pStyle w:val="a4"/>
        <w:numPr>
          <w:ilvl w:val="0"/>
          <w:numId w:val="46"/>
        </w:numPr>
      </w:pPr>
      <w:r>
        <w:t>Запуск приложения</w:t>
      </w:r>
    </w:p>
    <w:p w14:paraId="3C17FB17" w14:textId="4E75C8D7" w:rsidR="0081704D" w:rsidRPr="0081704D" w:rsidRDefault="0081704D" w:rsidP="0081704D">
      <w:pPr>
        <w:pStyle w:val="af"/>
      </w:pPr>
      <w:r>
        <w:t>Листинг 1. Способ запуска приложения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1704D" w14:paraId="3C20ABB7" w14:textId="77777777" w:rsidTr="0081704D">
        <w:tc>
          <w:tcPr>
            <w:tcW w:w="9629" w:type="dxa"/>
          </w:tcPr>
          <w:p w14:paraId="4D75D2B1" w14:textId="22D6E6EC" w:rsidR="0081704D" w:rsidRPr="0081704D" w:rsidRDefault="0081704D" w:rsidP="0081704D">
            <w:pPr>
              <w:pStyle w:val="af1"/>
              <w:rPr>
                <w:lang w:val="en-US"/>
              </w:rPr>
            </w:pPr>
            <w:r>
              <w:rPr>
                <w:lang w:val="en-US"/>
              </w:rPr>
              <w:t>Python main.py</w:t>
            </w:r>
          </w:p>
        </w:tc>
      </w:tr>
    </w:tbl>
    <w:p w14:paraId="1641A543" w14:textId="22AC2ED7" w:rsidR="0081704D" w:rsidRDefault="0081704D" w:rsidP="0081704D">
      <w:pPr>
        <w:pStyle w:val="a4"/>
        <w:numPr>
          <w:ilvl w:val="0"/>
          <w:numId w:val="46"/>
        </w:numPr>
      </w:pPr>
      <w:r>
        <w:t xml:space="preserve">Ввод параметров - </w:t>
      </w:r>
      <w:r w:rsidRPr="0081704D">
        <w:t>Введите характеристики квартиры в поля интерфейса.</w:t>
      </w:r>
    </w:p>
    <w:p w14:paraId="5AEEC1C0" w14:textId="2C843C90" w:rsidR="0081704D" w:rsidRDefault="0081704D" w:rsidP="0081704D">
      <w:pPr>
        <w:pStyle w:val="a4"/>
        <w:numPr>
          <w:ilvl w:val="0"/>
          <w:numId w:val="46"/>
        </w:numPr>
      </w:pPr>
      <w:r>
        <w:t xml:space="preserve">Анализ - </w:t>
      </w:r>
      <w:r w:rsidRPr="0081704D">
        <w:t>Нажмите кнопку анализа объекта.</w:t>
      </w:r>
    </w:p>
    <w:p w14:paraId="482C4D57" w14:textId="77777777" w:rsidR="0081704D" w:rsidRPr="0081704D" w:rsidRDefault="0081704D" w:rsidP="0081704D">
      <w:pPr>
        <w:pStyle w:val="a4"/>
        <w:numPr>
          <w:ilvl w:val="0"/>
          <w:numId w:val="46"/>
        </w:numPr>
      </w:pPr>
      <w:r>
        <w:t xml:space="preserve">Результат - </w:t>
      </w:r>
      <w:r w:rsidRPr="0081704D">
        <w:t>Приложение отобразит:</w:t>
      </w:r>
    </w:p>
    <w:p w14:paraId="669FEBE1" w14:textId="77777777" w:rsidR="0081704D" w:rsidRPr="0081704D" w:rsidRDefault="0081704D" w:rsidP="0081704D">
      <w:pPr>
        <w:pStyle w:val="a4"/>
        <w:numPr>
          <w:ilvl w:val="1"/>
          <w:numId w:val="46"/>
        </w:numPr>
      </w:pPr>
      <w:r w:rsidRPr="0081704D">
        <w:t>сегмент недвижимости;</w:t>
      </w:r>
    </w:p>
    <w:p w14:paraId="2028F872" w14:textId="77777777" w:rsidR="0081704D" w:rsidRPr="0081704D" w:rsidRDefault="0081704D" w:rsidP="0081704D">
      <w:pPr>
        <w:pStyle w:val="a4"/>
        <w:numPr>
          <w:ilvl w:val="1"/>
          <w:numId w:val="46"/>
        </w:numPr>
      </w:pPr>
      <w:r w:rsidRPr="0081704D">
        <w:t>результат классификации;</w:t>
      </w:r>
    </w:p>
    <w:p w14:paraId="5ED001DB" w14:textId="77777777" w:rsidR="0081704D" w:rsidRPr="0081704D" w:rsidRDefault="0081704D" w:rsidP="0081704D">
      <w:pPr>
        <w:pStyle w:val="a4"/>
        <w:numPr>
          <w:ilvl w:val="1"/>
          <w:numId w:val="46"/>
        </w:numPr>
      </w:pPr>
      <w:r w:rsidRPr="0081704D">
        <w:t>информацию об аномальности объекта.</w:t>
      </w:r>
    </w:p>
    <w:p w14:paraId="46ED6D9E" w14:textId="28CB359D" w:rsidR="0081704D" w:rsidRDefault="0081704D" w:rsidP="0081704D">
      <w:pPr>
        <w:pStyle w:val="2-"/>
      </w:pPr>
      <w:r w:rsidRPr="0081704D">
        <w:t>Используемые технологии</w:t>
      </w:r>
    </w:p>
    <w:p w14:paraId="6ABA37A9" w14:textId="77777777" w:rsidR="0081704D" w:rsidRPr="0081704D" w:rsidRDefault="0081704D" w:rsidP="0081704D">
      <w:pPr>
        <w:pStyle w:val="a4"/>
        <w:numPr>
          <w:ilvl w:val="0"/>
          <w:numId w:val="48"/>
        </w:numPr>
      </w:pPr>
      <w:r w:rsidRPr="0081704D">
        <w:t>Python</w:t>
      </w:r>
    </w:p>
    <w:p w14:paraId="04F639C5" w14:textId="77777777" w:rsidR="0081704D" w:rsidRPr="0081704D" w:rsidRDefault="0081704D" w:rsidP="0081704D">
      <w:pPr>
        <w:pStyle w:val="a4"/>
        <w:numPr>
          <w:ilvl w:val="0"/>
          <w:numId w:val="48"/>
        </w:numPr>
      </w:pPr>
      <w:r w:rsidRPr="0081704D">
        <w:t>Machine Learning</w:t>
      </w:r>
    </w:p>
    <w:p w14:paraId="7512F934" w14:textId="77777777" w:rsidR="0081704D" w:rsidRPr="0081704D" w:rsidRDefault="0081704D" w:rsidP="0081704D">
      <w:pPr>
        <w:pStyle w:val="a4"/>
        <w:numPr>
          <w:ilvl w:val="0"/>
          <w:numId w:val="48"/>
        </w:numPr>
      </w:pPr>
      <w:proofErr w:type="spellStart"/>
      <w:r w:rsidRPr="0081704D">
        <w:t>Autoencoder</w:t>
      </w:r>
      <w:proofErr w:type="spellEnd"/>
    </w:p>
    <w:p w14:paraId="73EF3A65" w14:textId="77777777" w:rsidR="0081704D" w:rsidRPr="0081704D" w:rsidRDefault="0081704D" w:rsidP="0081704D">
      <w:pPr>
        <w:pStyle w:val="a4"/>
        <w:numPr>
          <w:ilvl w:val="0"/>
          <w:numId w:val="48"/>
        </w:numPr>
      </w:pPr>
      <w:r w:rsidRPr="0081704D">
        <w:t>DBSCAN</w:t>
      </w:r>
    </w:p>
    <w:p w14:paraId="3BA0344B" w14:textId="77777777" w:rsidR="0081704D" w:rsidRPr="0081704D" w:rsidRDefault="0081704D" w:rsidP="0081704D">
      <w:pPr>
        <w:pStyle w:val="a4"/>
        <w:numPr>
          <w:ilvl w:val="0"/>
          <w:numId w:val="48"/>
        </w:numPr>
      </w:pPr>
      <w:proofErr w:type="spellStart"/>
      <w:r w:rsidRPr="0081704D">
        <w:t>TensorFlow</w:t>
      </w:r>
      <w:proofErr w:type="spellEnd"/>
      <w:r w:rsidRPr="0081704D">
        <w:t xml:space="preserve"> / </w:t>
      </w:r>
      <w:proofErr w:type="spellStart"/>
      <w:r w:rsidRPr="0081704D">
        <w:t>Keras</w:t>
      </w:r>
      <w:proofErr w:type="spellEnd"/>
    </w:p>
    <w:p w14:paraId="0C0307FA" w14:textId="77777777" w:rsidR="0081704D" w:rsidRPr="0081704D" w:rsidRDefault="0081704D" w:rsidP="0081704D">
      <w:pPr>
        <w:pStyle w:val="a4"/>
        <w:numPr>
          <w:ilvl w:val="0"/>
          <w:numId w:val="48"/>
        </w:numPr>
      </w:pPr>
      <w:proofErr w:type="spellStart"/>
      <w:r w:rsidRPr="0081704D">
        <w:t>Scikit-learn</w:t>
      </w:r>
      <w:proofErr w:type="spellEnd"/>
    </w:p>
    <w:p w14:paraId="6B55B66B" w14:textId="77777777" w:rsidR="0081704D" w:rsidRPr="0081704D" w:rsidRDefault="0081704D" w:rsidP="0081704D">
      <w:pPr>
        <w:pStyle w:val="a4"/>
        <w:numPr>
          <w:ilvl w:val="0"/>
          <w:numId w:val="48"/>
        </w:numPr>
      </w:pPr>
      <w:proofErr w:type="spellStart"/>
      <w:r w:rsidRPr="0081704D">
        <w:t>Pandas</w:t>
      </w:r>
      <w:proofErr w:type="spellEnd"/>
    </w:p>
    <w:p w14:paraId="52441457" w14:textId="77777777" w:rsidR="0081704D" w:rsidRPr="0081704D" w:rsidRDefault="0081704D" w:rsidP="0081704D">
      <w:pPr>
        <w:pStyle w:val="a4"/>
        <w:numPr>
          <w:ilvl w:val="0"/>
          <w:numId w:val="48"/>
        </w:numPr>
      </w:pPr>
      <w:proofErr w:type="spellStart"/>
      <w:r w:rsidRPr="0081704D">
        <w:lastRenderedPageBreak/>
        <w:t>NumPy</w:t>
      </w:r>
      <w:proofErr w:type="spellEnd"/>
    </w:p>
    <w:p w14:paraId="1DE9DFCF" w14:textId="3B503215" w:rsidR="0081704D" w:rsidRDefault="0081704D" w:rsidP="0081704D">
      <w:pPr>
        <w:pStyle w:val="2-"/>
      </w:pPr>
      <w:r w:rsidRPr="0081704D">
        <w:t>Дополнительная информация</w:t>
      </w:r>
    </w:p>
    <w:p w14:paraId="63C3BC9C" w14:textId="08EDEF8B" w:rsidR="0081704D" w:rsidRPr="0081704D" w:rsidRDefault="0081704D" w:rsidP="0081704D">
      <w:pPr>
        <w:pStyle w:val="a4"/>
      </w:pPr>
      <w:r w:rsidRPr="0081704D">
        <w:t>Автор: Артём Соснин РТУ МИРЭА</w:t>
      </w:r>
      <w:r>
        <w:t xml:space="preserve">, </w:t>
      </w:r>
      <w:r w:rsidRPr="0081704D">
        <w:t>2026</w:t>
      </w:r>
    </w:p>
    <w:sectPr w:rsidR="0081704D" w:rsidRPr="0081704D" w:rsidSect="0061487B">
      <w:pgSz w:w="11907" w:h="16840" w:code="9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B99A5" w14:textId="77777777" w:rsidR="00BA0F47" w:rsidRDefault="00BA0F47" w:rsidP="005A4E5B">
      <w:r>
        <w:separator/>
      </w:r>
    </w:p>
  </w:endnote>
  <w:endnote w:type="continuationSeparator" w:id="0">
    <w:p w14:paraId="39A2C9B9" w14:textId="77777777" w:rsidR="00BA0F47" w:rsidRDefault="00BA0F47" w:rsidP="005A4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C4147" w14:textId="77777777" w:rsidR="00BA0F47" w:rsidRDefault="00BA0F47" w:rsidP="005A4E5B">
      <w:r>
        <w:separator/>
      </w:r>
    </w:p>
  </w:footnote>
  <w:footnote w:type="continuationSeparator" w:id="0">
    <w:p w14:paraId="673FD944" w14:textId="77777777" w:rsidR="00BA0F47" w:rsidRDefault="00BA0F47" w:rsidP="005A4E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380"/>
    <w:multiLevelType w:val="multilevel"/>
    <w:tmpl w:val="81A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4698"/>
    <w:multiLevelType w:val="hybridMultilevel"/>
    <w:tmpl w:val="F5E0183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D2103D"/>
    <w:multiLevelType w:val="multilevel"/>
    <w:tmpl w:val="6FB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85591"/>
    <w:multiLevelType w:val="hybridMultilevel"/>
    <w:tmpl w:val="D9B4654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914465"/>
    <w:multiLevelType w:val="hybridMultilevel"/>
    <w:tmpl w:val="114E4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812B07"/>
    <w:multiLevelType w:val="multilevel"/>
    <w:tmpl w:val="BBEE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0402C"/>
    <w:multiLevelType w:val="multilevel"/>
    <w:tmpl w:val="4DB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662C1"/>
    <w:multiLevelType w:val="hybridMultilevel"/>
    <w:tmpl w:val="A32A295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C237FF"/>
    <w:multiLevelType w:val="multilevel"/>
    <w:tmpl w:val="E7E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25E0C"/>
    <w:multiLevelType w:val="hybridMultilevel"/>
    <w:tmpl w:val="66B24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ECD4EC4"/>
    <w:multiLevelType w:val="hybridMultilevel"/>
    <w:tmpl w:val="E280CE70"/>
    <w:lvl w:ilvl="0" w:tplc="0419000F">
      <w:start w:val="1"/>
      <w:numFmt w:val="decimal"/>
      <w:lvlText w:val="%1."/>
      <w:lvlJc w:val="left"/>
      <w:pPr>
        <w:ind w:left="1493" w:hanging="360"/>
      </w:pPr>
    </w:lvl>
    <w:lvl w:ilvl="1" w:tplc="04190019" w:tentative="1">
      <w:start w:val="1"/>
      <w:numFmt w:val="lowerLetter"/>
      <w:lvlText w:val="%2."/>
      <w:lvlJc w:val="left"/>
      <w:pPr>
        <w:ind w:left="2213" w:hanging="360"/>
      </w:pPr>
    </w:lvl>
    <w:lvl w:ilvl="2" w:tplc="0419001B" w:tentative="1">
      <w:start w:val="1"/>
      <w:numFmt w:val="lowerRoman"/>
      <w:lvlText w:val="%3."/>
      <w:lvlJc w:val="right"/>
      <w:pPr>
        <w:ind w:left="2933" w:hanging="180"/>
      </w:pPr>
    </w:lvl>
    <w:lvl w:ilvl="3" w:tplc="0419000F" w:tentative="1">
      <w:start w:val="1"/>
      <w:numFmt w:val="decimal"/>
      <w:lvlText w:val="%4."/>
      <w:lvlJc w:val="left"/>
      <w:pPr>
        <w:ind w:left="3653" w:hanging="360"/>
      </w:pPr>
    </w:lvl>
    <w:lvl w:ilvl="4" w:tplc="04190019" w:tentative="1">
      <w:start w:val="1"/>
      <w:numFmt w:val="lowerLetter"/>
      <w:lvlText w:val="%5."/>
      <w:lvlJc w:val="left"/>
      <w:pPr>
        <w:ind w:left="4373" w:hanging="360"/>
      </w:pPr>
    </w:lvl>
    <w:lvl w:ilvl="5" w:tplc="0419001B" w:tentative="1">
      <w:start w:val="1"/>
      <w:numFmt w:val="lowerRoman"/>
      <w:lvlText w:val="%6."/>
      <w:lvlJc w:val="right"/>
      <w:pPr>
        <w:ind w:left="5093" w:hanging="180"/>
      </w:pPr>
    </w:lvl>
    <w:lvl w:ilvl="6" w:tplc="0419000F" w:tentative="1">
      <w:start w:val="1"/>
      <w:numFmt w:val="decimal"/>
      <w:lvlText w:val="%7."/>
      <w:lvlJc w:val="left"/>
      <w:pPr>
        <w:ind w:left="5813" w:hanging="360"/>
      </w:pPr>
    </w:lvl>
    <w:lvl w:ilvl="7" w:tplc="04190019" w:tentative="1">
      <w:start w:val="1"/>
      <w:numFmt w:val="lowerLetter"/>
      <w:lvlText w:val="%8."/>
      <w:lvlJc w:val="left"/>
      <w:pPr>
        <w:ind w:left="6533" w:hanging="360"/>
      </w:pPr>
    </w:lvl>
    <w:lvl w:ilvl="8" w:tplc="041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11" w15:restartNumberingAfterBreak="0">
    <w:nsid w:val="21061034"/>
    <w:multiLevelType w:val="hybridMultilevel"/>
    <w:tmpl w:val="BE02EF4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1A2007"/>
    <w:multiLevelType w:val="hybridMultilevel"/>
    <w:tmpl w:val="AEA6A0B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F32747"/>
    <w:multiLevelType w:val="hybridMultilevel"/>
    <w:tmpl w:val="356857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186CFA"/>
    <w:multiLevelType w:val="hybridMultilevel"/>
    <w:tmpl w:val="0572591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8877F7A"/>
    <w:multiLevelType w:val="hybridMultilevel"/>
    <w:tmpl w:val="66F8B92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2821A5"/>
    <w:multiLevelType w:val="multilevel"/>
    <w:tmpl w:val="0480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91B59"/>
    <w:multiLevelType w:val="multilevel"/>
    <w:tmpl w:val="A7C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E6B50"/>
    <w:multiLevelType w:val="hybridMultilevel"/>
    <w:tmpl w:val="7098E82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39F0A1A"/>
    <w:multiLevelType w:val="hybridMultilevel"/>
    <w:tmpl w:val="57E8C4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CE7DE9"/>
    <w:multiLevelType w:val="hybridMultilevel"/>
    <w:tmpl w:val="65FCE9C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9037734"/>
    <w:multiLevelType w:val="multilevel"/>
    <w:tmpl w:val="D578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30F9F"/>
    <w:multiLevelType w:val="multilevel"/>
    <w:tmpl w:val="FDB4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E32F4"/>
    <w:multiLevelType w:val="hybridMultilevel"/>
    <w:tmpl w:val="F11C7B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0BC2B5A"/>
    <w:multiLevelType w:val="multilevel"/>
    <w:tmpl w:val="05248658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7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7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3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59" w:hanging="2160"/>
      </w:pPr>
      <w:rPr>
        <w:rFonts w:hint="default"/>
      </w:rPr>
    </w:lvl>
  </w:abstractNum>
  <w:abstractNum w:abstractNumId="25" w15:restartNumberingAfterBreak="0">
    <w:nsid w:val="440650A4"/>
    <w:multiLevelType w:val="multilevel"/>
    <w:tmpl w:val="D6E0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5220E"/>
    <w:multiLevelType w:val="multilevel"/>
    <w:tmpl w:val="326C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11AE7"/>
    <w:multiLevelType w:val="multilevel"/>
    <w:tmpl w:val="7B8C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77A99"/>
    <w:multiLevelType w:val="hybridMultilevel"/>
    <w:tmpl w:val="15D603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0F931F2"/>
    <w:multiLevelType w:val="multilevel"/>
    <w:tmpl w:val="F7C6135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693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0" w15:restartNumberingAfterBreak="0">
    <w:nsid w:val="55BE2CB2"/>
    <w:multiLevelType w:val="hybridMultilevel"/>
    <w:tmpl w:val="AD0C1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094088"/>
    <w:multiLevelType w:val="hybridMultilevel"/>
    <w:tmpl w:val="E7C8A2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96658C6"/>
    <w:multiLevelType w:val="hybridMultilevel"/>
    <w:tmpl w:val="B37C0C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9DE556E"/>
    <w:multiLevelType w:val="multilevel"/>
    <w:tmpl w:val="3DA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BA3F41"/>
    <w:multiLevelType w:val="hybridMultilevel"/>
    <w:tmpl w:val="D83646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FA91548"/>
    <w:multiLevelType w:val="multilevel"/>
    <w:tmpl w:val="35B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81AEB"/>
    <w:multiLevelType w:val="multilevel"/>
    <w:tmpl w:val="A300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140DD2"/>
    <w:multiLevelType w:val="hybridMultilevel"/>
    <w:tmpl w:val="CD4435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2773E3C"/>
    <w:multiLevelType w:val="multilevel"/>
    <w:tmpl w:val="4606C43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6"/>
      <w:numFmt w:val="decimal"/>
      <w:isLgl/>
      <w:lvlText w:val="%1.%2"/>
      <w:lvlJc w:val="left"/>
      <w:pPr>
        <w:ind w:left="1693" w:hanging="62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9" w15:restartNumberingAfterBreak="0">
    <w:nsid w:val="63D0750C"/>
    <w:multiLevelType w:val="hybridMultilevel"/>
    <w:tmpl w:val="4B127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2DC33DA"/>
    <w:multiLevelType w:val="hybridMultilevel"/>
    <w:tmpl w:val="E180821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4302F4D"/>
    <w:multiLevelType w:val="multilevel"/>
    <w:tmpl w:val="914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8185F"/>
    <w:multiLevelType w:val="hybridMultilevel"/>
    <w:tmpl w:val="7272E1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63E7EC8"/>
    <w:multiLevelType w:val="hybridMultilevel"/>
    <w:tmpl w:val="2AB4B6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6E21FC2"/>
    <w:multiLevelType w:val="multilevel"/>
    <w:tmpl w:val="3DCC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BE0668"/>
    <w:multiLevelType w:val="hybridMultilevel"/>
    <w:tmpl w:val="D8B4093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F28057E"/>
    <w:multiLevelType w:val="multilevel"/>
    <w:tmpl w:val="CA7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7454A0"/>
    <w:multiLevelType w:val="multilevel"/>
    <w:tmpl w:val="6E3E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813892">
    <w:abstractNumId w:val="14"/>
  </w:num>
  <w:num w:numId="2" w16cid:durableId="54741815">
    <w:abstractNumId w:val="30"/>
  </w:num>
  <w:num w:numId="3" w16cid:durableId="1772705159">
    <w:abstractNumId w:val="1"/>
  </w:num>
  <w:num w:numId="4" w16cid:durableId="1848472090">
    <w:abstractNumId w:val="3"/>
  </w:num>
  <w:num w:numId="5" w16cid:durableId="947080043">
    <w:abstractNumId w:val="40"/>
  </w:num>
  <w:num w:numId="6" w16cid:durableId="376054619">
    <w:abstractNumId w:val="12"/>
  </w:num>
  <w:num w:numId="7" w16cid:durableId="635647528">
    <w:abstractNumId w:val="15"/>
  </w:num>
  <w:num w:numId="8" w16cid:durableId="464667618">
    <w:abstractNumId w:val="45"/>
  </w:num>
  <w:num w:numId="9" w16cid:durableId="1232346477">
    <w:abstractNumId w:val="7"/>
  </w:num>
  <w:num w:numId="10" w16cid:durableId="1774519371">
    <w:abstractNumId w:val="18"/>
  </w:num>
  <w:num w:numId="11" w16cid:durableId="1078405999">
    <w:abstractNumId w:val="20"/>
  </w:num>
  <w:num w:numId="12" w16cid:durableId="1772627700">
    <w:abstractNumId w:val="11"/>
  </w:num>
  <w:num w:numId="13" w16cid:durableId="606351301">
    <w:abstractNumId w:val="24"/>
  </w:num>
  <w:num w:numId="14" w16cid:durableId="1493598048">
    <w:abstractNumId w:val="34"/>
  </w:num>
  <w:num w:numId="15" w16cid:durableId="1836796122">
    <w:abstractNumId w:val="4"/>
  </w:num>
  <w:num w:numId="16" w16cid:durableId="1397359865">
    <w:abstractNumId w:val="37"/>
  </w:num>
  <w:num w:numId="17" w16cid:durableId="506754616">
    <w:abstractNumId w:val="13"/>
  </w:num>
  <w:num w:numId="18" w16cid:durableId="128518507">
    <w:abstractNumId w:val="43"/>
  </w:num>
  <w:num w:numId="19" w16cid:durableId="1676106686">
    <w:abstractNumId w:val="29"/>
  </w:num>
  <w:num w:numId="20" w16cid:durableId="1395540307">
    <w:abstractNumId w:val="8"/>
  </w:num>
  <w:num w:numId="21" w16cid:durableId="1418090303">
    <w:abstractNumId w:val="46"/>
  </w:num>
  <w:num w:numId="22" w16cid:durableId="1444836438">
    <w:abstractNumId w:val="32"/>
  </w:num>
  <w:num w:numId="23" w16cid:durableId="862666781">
    <w:abstractNumId w:val="26"/>
  </w:num>
  <w:num w:numId="24" w16cid:durableId="1877349532">
    <w:abstractNumId w:val="28"/>
  </w:num>
  <w:num w:numId="25" w16cid:durableId="92209714">
    <w:abstractNumId w:val="42"/>
  </w:num>
  <w:num w:numId="26" w16cid:durableId="617838914">
    <w:abstractNumId w:val="19"/>
  </w:num>
  <w:num w:numId="27" w16cid:durableId="975066406">
    <w:abstractNumId w:val="38"/>
  </w:num>
  <w:num w:numId="28" w16cid:durableId="1794716555">
    <w:abstractNumId w:val="16"/>
  </w:num>
  <w:num w:numId="29" w16cid:durableId="326566203">
    <w:abstractNumId w:val="33"/>
  </w:num>
  <w:num w:numId="30" w16cid:durableId="555090716">
    <w:abstractNumId w:val="21"/>
  </w:num>
  <w:num w:numId="31" w16cid:durableId="2058770445">
    <w:abstractNumId w:val="6"/>
  </w:num>
  <w:num w:numId="32" w16cid:durableId="1823349966">
    <w:abstractNumId w:val="25"/>
  </w:num>
  <w:num w:numId="33" w16cid:durableId="2126456954">
    <w:abstractNumId w:val="17"/>
  </w:num>
  <w:num w:numId="34" w16cid:durableId="1949968258">
    <w:abstractNumId w:val="35"/>
  </w:num>
  <w:num w:numId="35" w16cid:durableId="530070604">
    <w:abstractNumId w:val="22"/>
  </w:num>
  <w:num w:numId="36" w16cid:durableId="1496147038">
    <w:abstractNumId w:val="0"/>
  </w:num>
  <w:num w:numId="37" w16cid:durableId="1042707441">
    <w:abstractNumId w:val="36"/>
  </w:num>
  <w:num w:numId="38" w16cid:durableId="553388302">
    <w:abstractNumId w:val="10"/>
  </w:num>
  <w:num w:numId="39" w16cid:durableId="1681857534">
    <w:abstractNumId w:val="9"/>
  </w:num>
  <w:num w:numId="40" w16cid:durableId="342320830">
    <w:abstractNumId w:val="39"/>
  </w:num>
  <w:num w:numId="41" w16cid:durableId="1824806852">
    <w:abstractNumId w:val="23"/>
  </w:num>
  <w:num w:numId="42" w16cid:durableId="878013225">
    <w:abstractNumId w:val="5"/>
  </w:num>
  <w:num w:numId="43" w16cid:durableId="1053888476">
    <w:abstractNumId w:val="47"/>
  </w:num>
  <w:num w:numId="44" w16cid:durableId="1536114032">
    <w:abstractNumId w:val="27"/>
  </w:num>
  <w:num w:numId="45" w16cid:durableId="1825001744">
    <w:abstractNumId w:val="2"/>
  </w:num>
  <w:num w:numId="46" w16cid:durableId="1082990258">
    <w:abstractNumId w:val="31"/>
  </w:num>
  <w:num w:numId="47" w16cid:durableId="1154302210">
    <w:abstractNumId w:val="41"/>
  </w:num>
  <w:num w:numId="48" w16cid:durableId="1579167951">
    <w:abstractNumId w:val="4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27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4D"/>
    <w:rsid w:val="000013B5"/>
    <w:rsid w:val="00003AD7"/>
    <w:rsid w:val="00013AA6"/>
    <w:rsid w:val="00015698"/>
    <w:rsid w:val="00026888"/>
    <w:rsid w:val="000457C0"/>
    <w:rsid w:val="00047E25"/>
    <w:rsid w:val="00053027"/>
    <w:rsid w:val="00057F52"/>
    <w:rsid w:val="000726EA"/>
    <w:rsid w:val="000959C6"/>
    <w:rsid w:val="000A045E"/>
    <w:rsid w:val="000C2CFD"/>
    <w:rsid w:val="000E19E3"/>
    <w:rsid w:val="000F1F6D"/>
    <w:rsid w:val="00101C2B"/>
    <w:rsid w:val="0010654C"/>
    <w:rsid w:val="00115B88"/>
    <w:rsid w:val="001207FE"/>
    <w:rsid w:val="001245EB"/>
    <w:rsid w:val="00152F94"/>
    <w:rsid w:val="00182319"/>
    <w:rsid w:val="001B1A85"/>
    <w:rsid w:val="001C6D52"/>
    <w:rsid w:val="001D3BC4"/>
    <w:rsid w:val="001F7583"/>
    <w:rsid w:val="0020590F"/>
    <w:rsid w:val="002165D0"/>
    <w:rsid w:val="00225F03"/>
    <w:rsid w:val="0023171A"/>
    <w:rsid w:val="002375C9"/>
    <w:rsid w:val="00297F2D"/>
    <w:rsid w:val="002B0381"/>
    <w:rsid w:val="002C4462"/>
    <w:rsid w:val="002C73FB"/>
    <w:rsid w:val="002D3CD8"/>
    <w:rsid w:val="00300512"/>
    <w:rsid w:val="003012E2"/>
    <w:rsid w:val="00316BA5"/>
    <w:rsid w:val="00317525"/>
    <w:rsid w:val="00374D2B"/>
    <w:rsid w:val="003820AC"/>
    <w:rsid w:val="003A00E9"/>
    <w:rsid w:val="003A0C2B"/>
    <w:rsid w:val="003C551C"/>
    <w:rsid w:val="003D29B0"/>
    <w:rsid w:val="003E0370"/>
    <w:rsid w:val="003F7177"/>
    <w:rsid w:val="0043549A"/>
    <w:rsid w:val="00450C4F"/>
    <w:rsid w:val="00454A2A"/>
    <w:rsid w:val="004750FD"/>
    <w:rsid w:val="004B0312"/>
    <w:rsid w:val="004E0ED5"/>
    <w:rsid w:val="004F13BC"/>
    <w:rsid w:val="00517CE0"/>
    <w:rsid w:val="00525EFA"/>
    <w:rsid w:val="00582BCC"/>
    <w:rsid w:val="00586B84"/>
    <w:rsid w:val="00593D44"/>
    <w:rsid w:val="0059750E"/>
    <w:rsid w:val="005A4E5B"/>
    <w:rsid w:val="005B2B9B"/>
    <w:rsid w:val="005C7586"/>
    <w:rsid w:val="005D276A"/>
    <w:rsid w:val="005E5800"/>
    <w:rsid w:val="005E75F2"/>
    <w:rsid w:val="006137B4"/>
    <w:rsid w:val="0061487B"/>
    <w:rsid w:val="006273F7"/>
    <w:rsid w:val="006357A8"/>
    <w:rsid w:val="00676530"/>
    <w:rsid w:val="006955AB"/>
    <w:rsid w:val="006B5160"/>
    <w:rsid w:val="00703BFA"/>
    <w:rsid w:val="0070630C"/>
    <w:rsid w:val="00706886"/>
    <w:rsid w:val="00707F56"/>
    <w:rsid w:val="007223C0"/>
    <w:rsid w:val="00732401"/>
    <w:rsid w:val="007407E6"/>
    <w:rsid w:val="00741E1F"/>
    <w:rsid w:val="00745D0A"/>
    <w:rsid w:val="00760917"/>
    <w:rsid w:val="00763DBE"/>
    <w:rsid w:val="00794B9E"/>
    <w:rsid w:val="007F29BE"/>
    <w:rsid w:val="007F34BA"/>
    <w:rsid w:val="008129F3"/>
    <w:rsid w:val="0081704D"/>
    <w:rsid w:val="00846485"/>
    <w:rsid w:val="0086474B"/>
    <w:rsid w:val="00866BF5"/>
    <w:rsid w:val="00870AFD"/>
    <w:rsid w:val="00880E77"/>
    <w:rsid w:val="008862C2"/>
    <w:rsid w:val="008A1C4F"/>
    <w:rsid w:val="008B2B1C"/>
    <w:rsid w:val="008C13DD"/>
    <w:rsid w:val="008C25D5"/>
    <w:rsid w:val="008C4CBC"/>
    <w:rsid w:val="008D5C6E"/>
    <w:rsid w:val="008E588C"/>
    <w:rsid w:val="00936E72"/>
    <w:rsid w:val="00963C3B"/>
    <w:rsid w:val="00976924"/>
    <w:rsid w:val="00981C02"/>
    <w:rsid w:val="009C2956"/>
    <w:rsid w:val="009C6C9B"/>
    <w:rsid w:val="009D698F"/>
    <w:rsid w:val="009F28B5"/>
    <w:rsid w:val="009F5B6A"/>
    <w:rsid w:val="00A01118"/>
    <w:rsid w:val="00A30960"/>
    <w:rsid w:val="00A361F5"/>
    <w:rsid w:val="00A618B5"/>
    <w:rsid w:val="00A70FF1"/>
    <w:rsid w:val="00A87ADA"/>
    <w:rsid w:val="00AD1461"/>
    <w:rsid w:val="00AE03A6"/>
    <w:rsid w:val="00AF5FD6"/>
    <w:rsid w:val="00B026AD"/>
    <w:rsid w:val="00B03577"/>
    <w:rsid w:val="00B37763"/>
    <w:rsid w:val="00B7024F"/>
    <w:rsid w:val="00B82168"/>
    <w:rsid w:val="00BA0F47"/>
    <w:rsid w:val="00BA2E8C"/>
    <w:rsid w:val="00BC5479"/>
    <w:rsid w:val="00BF5141"/>
    <w:rsid w:val="00C00302"/>
    <w:rsid w:val="00C0406D"/>
    <w:rsid w:val="00C041D7"/>
    <w:rsid w:val="00C10A84"/>
    <w:rsid w:val="00C21E20"/>
    <w:rsid w:val="00C3183B"/>
    <w:rsid w:val="00C577FE"/>
    <w:rsid w:val="00C7255A"/>
    <w:rsid w:val="00C83294"/>
    <w:rsid w:val="00CD34B2"/>
    <w:rsid w:val="00CD4056"/>
    <w:rsid w:val="00CD59E8"/>
    <w:rsid w:val="00D02760"/>
    <w:rsid w:val="00D06CD0"/>
    <w:rsid w:val="00D12A63"/>
    <w:rsid w:val="00D35F27"/>
    <w:rsid w:val="00D376D2"/>
    <w:rsid w:val="00D540D9"/>
    <w:rsid w:val="00D93048"/>
    <w:rsid w:val="00D957D4"/>
    <w:rsid w:val="00DB5B0A"/>
    <w:rsid w:val="00DF1C5D"/>
    <w:rsid w:val="00E04B97"/>
    <w:rsid w:val="00E1551C"/>
    <w:rsid w:val="00E2028C"/>
    <w:rsid w:val="00E552C2"/>
    <w:rsid w:val="00E567C7"/>
    <w:rsid w:val="00E62470"/>
    <w:rsid w:val="00E85CEA"/>
    <w:rsid w:val="00E86033"/>
    <w:rsid w:val="00EA6ECE"/>
    <w:rsid w:val="00EE0FFB"/>
    <w:rsid w:val="00EE4C59"/>
    <w:rsid w:val="00EE4DC2"/>
    <w:rsid w:val="00EE7686"/>
    <w:rsid w:val="00F10DC7"/>
    <w:rsid w:val="00F162FF"/>
    <w:rsid w:val="00F5199F"/>
    <w:rsid w:val="00F66B79"/>
    <w:rsid w:val="00F74BE4"/>
    <w:rsid w:val="00F77974"/>
    <w:rsid w:val="00F90686"/>
    <w:rsid w:val="00FA0A8C"/>
    <w:rsid w:val="00FC4228"/>
    <w:rsid w:val="00FD5ED8"/>
    <w:rsid w:val="00FE0695"/>
    <w:rsid w:val="00FE432A"/>
    <w:rsid w:val="00FE4ADE"/>
    <w:rsid w:val="00FF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E83385"/>
  <w15:docId w15:val="{FEA481FD-35EC-4D73-9EB0-581AEA03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lang w:val="ru-RU"/>
    </w:rPr>
  </w:style>
  <w:style w:type="paragraph" w:styleId="1">
    <w:name w:val="heading 1"/>
    <w:basedOn w:val="a"/>
    <w:next w:val="a"/>
    <w:link w:val="10"/>
    <w:uiPriority w:val="9"/>
    <w:rsid w:val="004B03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C832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5E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F2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</w:style>
  <w:style w:type="paragraph" w:customStyle="1" w:styleId="TableParagraph">
    <w:name w:val="Table Paragraph"/>
    <w:basedOn w:val="a"/>
    <w:uiPriority w:val="1"/>
  </w:style>
  <w:style w:type="paragraph" w:customStyle="1" w:styleId="a4">
    <w:name w:val="Осн. текст"/>
    <w:basedOn w:val="a5"/>
    <w:link w:val="a6"/>
    <w:qFormat/>
    <w:rsid w:val="0059750E"/>
    <w:pPr>
      <w:widowControl/>
      <w:spacing w:after="0" w:line="360" w:lineRule="auto"/>
      <w:ind w:firstLine="709"/>
      <w:jc w:val="both"/>
    </w:pPr>
  </w:style>
  <w:style w:type="paragraph" w:styleId="a5">
    <w:name w:val="Body Text"/>
    <w:basedOn w:val="a"/>
    <w:link w:val="a7"/>
    <w:uiPriority w:val="99"/>
    <w:semiHidden/>
    <w:unhideWhenUsed/>
    <w:rsid w:val="0059750E"/>
    <w:pPr>
      <w:spacing w:after="120"/>
    </w:pPr>
    <w:rPr>
      <w:rFonts w:ascii="Times New Roman" w:hAnsi="Times New Roman"/>
      <w:sz w:val="28"/>
    </w:rPr>
  </w:style>
  <w:style w:type="character" w:customStyle="1" w:styleId="a7">
    <w:name w:val="Основной текст Знак"/>
    <w:basedOn w:val="a0"/>
    <w:link w:val="a5"/>
    <w:uiPriority w:val="99"/>
    <w:semiHidden/>
    <w:rsid w:val="0059750E"/>
    <w:rPr>
      <w:rFonts w:ascii="Times New Roman" w:hAnsi="Times New Roman"/>
      <w:sz w:val="28"/>
    </w:rPr>
  </w:style>
  <w:style w:type="paragraph" w:customStyle="1" w:styleId="1-">
    <w:name w:val="1-ый Заголовок"/>
    <w:basedOn w:val="1"/>
    <w:next w:val="a4"/>
    <w:link w:val="1-0"/>
    <w:qFormat/>
    <w:rsid w:val="00DB5B0A"/>
    <w:pPr>
      <w:keepLines w:val="0"/>
      <w:pageBreakBefore/>
      <w:spacing w:before="0" w:after="200" w:line="360" w:lineRule="auto"/>
      <w:ind w:left="709"/>
    </w:pPr>
    <w:rPr>
      <w:rFonts w:ascii="Times New Roman" w:hAnsi="Times New Roman"/>
      <w:b/>
      <w:caps/>
      <w:color w:val="auto"/>
      <w:sz w:val="36"/>
    </w:rPr>
  </w:style>
  <w:style w:type="character" w:customStyle="1" w:styleId="a6">
    <w:name w:val="Осн. текст Знак"/>
    <w:basedOn w:val="a7"/>
    <w:link w:val="a4"/>
    <w:rsid w:val="0059750E"/>
    <w:rPr>
      <w:rFonts w:ascii="Times New Roman" w:hAnsi="Times New Roman"/>
      <w:sz w:val="28"/>
    </w:rPr>
  </w:style>
  <w:style w:type="paragraph" w:customStyle="1" w:styleId="2-">
    <w:name w:val="2-ой Заголовок"/>
    <w:basedOn w:val="1-"/>
    <w:next w:val="a4"/>
    <w:link w:val="2-0"/>
    <w:qFormat/>
    <w:rsid w:val="00101C2B"/>
    <w:pPr>
      <w:keepLines/>
      <w:pageBreakBefore w:val="0"/>
      <w:widowControl/>
      <w:spacing w:before="300"/>
      <w:outlineLvl w:val="1"/>
    </w:pPr>
    <w:rPr>
      <w:caps w:val="0"/>
      <w:sz w:val="32"/>
    </w:rPr>
  </w:style>
  <w:style w:type="character" w:customStyle="1" w:styleId="10">
    <w:name w:val="Заголовок 1 Знак"/>
    <w:basedOn w:val="a0"/>
    <w:link w:val="1"/>
    <w:uiPriority w:val="9"/>
    <w:rsid w:val="004B03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-0">
    <w:name w:val="1-ый Заголовок Знак"/>
    <w:basedOn w:val="10"/>
    <w:link w:val="1-"/>
    <w:rsid w:val="00DB5B0A"/>
    <w:rPr>
      <w:rFonts w:ascii="Times New Roman" w:eastAsiaTheme="majorEastAsia" w:hAnsi="Times New Roman" w:cstheme="majorBidi"/>
      <w:b/>
      <w:caps/>
      <w:color w:val="365F91" w:themeColor="accent1" w:themeShade="BF"/>
      <w:sz w:val="36"/>
      <w:szCs w:val="32"/>
      <w:lang w:val="ru-RU"/>
    </w:rPr>
  </w:style>
  <w:style w:type="paragraph" w:customStyle="1" w:styleId="3-">
    <w:name w:val="3-ий Заголовок"/>
    <w:basedOn w:val="1-"/>
    <w:next w:val="a4"/>
    <w:link w:val="3-0"/>
    <w:qFormat/>
    <w:rsid w:val="00101C2B"/>
    <w:pPr>
      <w:keepLines/>
      <w:pageBreakBefore w:val="0"/>
      <w:widowControl/>
      <w:spacing w:before="300"/>
      <w:outlineLvl w:val="2"/>
    </w:pPr>
    <w:rPr>
      <w:caps w:val="0"/>
      <w:sz w:val="28"/>
    </w:rPr>
  </w:style>
  <w:style w:type="character" w:customStyle="1" w:styleId="2-0">
    <w:name w:val="2-ой Заголовок Знак"/>
    <w:basedOn w:val="1-0"/>
    <w:link w:val="2-"/>
    <w:rsid w:val="00101C2B"/>
    <w:rPr>
      <w:rFonts w:ascii="Times New Roman" w:eastAsiaTheme="majorEastAsia" w:hAnsi="Times New Roman" w:cstheme="majorBidi"/>
      <w:b/>
      <w:caps w:val="0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2D3CD8"/>
    <w:pPr>
      <w:spacing w:before="360"/>
    </w:pPr>
    <w:rPr>
      <w:rFonts w:asciiTheme="majorHAnsi" w:hAnsiTheme="majorHAnsi"/>
      <w:b/>
      <w:bCs/>
      <w:caps/>
      <w:sz w:val="24"/>
      <w:szCs w:val="24"/>
    </w:rPr>
  </w:style>
  <w:style w:type="character" w:customStyle="1" w:styleId="3-0">
    <w:name w:val="3-ий Заголовок Знак"/>
    <w:basedOn w:val="1-0"/>
    <w:link w:val="3-"/>
    <w:rsid w:val="00101C2B"/>
    <w:rPr>
      <w:rFonts w:ascii="Times New Roman" w:eastAsiaTheme="majorEastAsia" w:hAnsi="Times New Roman" w:cstheme="majorBidi"/>
      <w:b/>
      <w:caps w:val="0"/>
      <w:color w:val="365F91" w:themeColor="accent1" w:themeShade="BF"/>
      <w:sz w:val="28"/>
      <w:szCs w:val="32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2D3CD8"/>
    <w:pPr>
      <w:spacing w:before="24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2D3CD8"/>
    <w:pPr>
      <w:ind w:left="22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2D3CD8"/>
    <w:pPr>
      <w:ind w:left="4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2D3CD8"/>
    <w:pPr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2D3CD8"/>
    <w:pPr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2D3CD8"/>
    <w:pPr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2D3CD8"/>
    <w:pPr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2D3CD8"/>
    <w:pPr>
      <w:ind w:left="1540"/>
    </w:pPr>
    <w:rPr>
      <w:rFonts w:cstheme="minorHAnsi"/>
      <w:sz w:val="20"/>
      <w:szCs w:val="20"/>
    </w:rPr>
  </w:style>
  <w:style w:type="character" w:styleId="a8">
    <w:name w:val="Hyperlink"/>
    <w:basedOn w:val="a0"/>
    <w:uiPriority w:val="99"/>
    <w:unhideWhenUsed/>
    <w:rsid w:val="002D3CD8"/>
    <w:rPr>
      <w:color w:val="0000FF" w:themeColor="hyperlink"/>
      <w:u w:val="single"/>
    </w:rPr>
  </w:style>
  <w:style w:type="character" w:styleId="a9">
    <w:name w:val="Strong"/>
    <w:basedOn w:val="a0"/>
    <w:uiPriority w:val="22"/>
    <w:rsid w:val="002C73FB"/>
    <w:rPr>
      <w:b/>
      <w:bCs/>
    </w:rPr>
  </w:style>
  <w:style w:type="paragraph" w:customStyle="1" w:styleId="aa">
    <w:name w:val="Надпись таблицы"/>
    <w:basedOn w:val="a4"/>
    <w:next w:val="a4"/>
    <w:link w:val="ab"/>
    <w:qFormat/>
    <w:rsid w:val="00703BFA"/>
    <w:pPr>
      <w:keepNext/>
      <w:widowControl w:val="0"/>
      <w:spacing w:before="300" w:line="240" w:lineRule="auto"/>
      <w:ind w:firstLine="0"/>
      <w:jc w:val="left"/>
    </w:pPr>
    <w:rPr>
      <w:i/>
      <w:sz w:val="24"/>
    </w:rPr>
  </w:style>
  <w:style w:type="paragraph" w:customStyle="1" w:styleId="ac">
    <w:name w:val="Содержание таблицы"/>
    <w:basedOn w:val="aa"/>
    <w:link w:val="ad"/>
    <w:qFormat/>
    <w:rsid w:val="006273F7"/>
    <w:pPr>
      <w:spacing w:before="0"/>
      <w:jc w:val="center"/>
    </w:pPr>
    <w:rPr>
      <w:i w:val="0"/>
    </w:rPr>
  </w:style>
  <w:style w:type="character" w:customStyle="1" w:styleId="ab">
    <w:name w:val="Надпись таблицы Знак"/>
    <w:basedOn w:val="a6"/>
    <w:link w:val="aa"/>
    <w:rsid w:val="00703BFA"/>
    <w:rPr>
      <w:rFonts w:ascii="Times New Roman" w:hAnsi="Times New Roman"/>
      <w:i/>
      <w:sz w:val="24"/>
      <w:lang w:val="ru-RU"/>
    </w:rPr>
  </w:style>
  <w:style w:type="table" w:styleId="ae">
    <w:name w:val="Table Grid"/>
    <w:aliases w:val="Осн. Таблица"/>
    <w:basedOn w:val="a1"/>
    <w:uiPriority w:val="39"/>
    <w:rsid w:val="00FA0A8C"/>
    <w:pPr>
      <w:jc w:val="center"/>
    </w:pPr>
    <w:rPr>
      <w:rFonts w:ascii="Times New Roman" w:hAnsi="Times New Roman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character" w:customStyle="1" w:styleId="ad">
    <w:name w:val="Содержание таблицы Знак"/>
    <w:basedOn w:val="ab"/>
    <w:link w:val="ac"/>
    <w:rsid w:val="006273F7"/>
    <w:rPr>
      <w:rFonts w:ascii="Times New Roman" w:hAnsi="Times New Roman"/>
      <w:i w:val="0"/>
      <w:sz w:val="24"/>
      <w:lang w:val="ru-RU"/>
    </w:rPr>
  </w:style>
  <w:style w:type="table" w:styleId="32">
    <w:name w:val="Plain Table 3"/>
    <w:basedOn w:val="a1"/>
    <w:uiPriority w:val="43"/>
    <w:rsid w:val="006273F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D35F2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af">
    <w:name w:val="Надпись листинга"/>
    <w:basedOn w:val="a4"/>
    <w:link w:val="af0"/>
    <w:qFormat/>
    <w:rsid w:val="00454A2A"/>
    <w:pPr>
      <w:keepNext/>
      <w:widowControl w:val="0"/>
      <w:spacing w:before="340" w:line="240" w:lineRule="auto"/>
      <w:ind w:firstLine="0"/>
      <w:jc w:val="left"/>
    </w:pPr>
    <w:rPr>
      <w:i/>
      <w:sz w:val="24"/>
      <w:lang w:eastAsia="ru-RU"/>
    </w:rPr>
  </w:style>
  <w:style w:type="character" w:customStyle="1" w:styleId="af0">
    <w:name w:val="Надпись листинга Знак"/>
    <w:basedOn w:val="a6"/>
    <w:link w:val="af"/>
    <w:rsid w:val="00454A2A"/>
    <w:rPr>
      <w:rFonts w:ascii="Times New Roman" w:hAnsi="Times New Roman"/>
      <w:i/>
      <w:sz w:val="24"/>
      <w:lang w:val="ru-RU" w:eastAsia="ru-RU"/>
    </w:rPr>
  </w:style>
  <w:style w:type="paragraph" w:customStyle="1" w:styleId="af1">
    <w:name w:val="содержание листинга"/>
    <w:basedOn w:val="a4"/>
    <w:link w:val="af2"/>
    <w:qFormat/>
    <w:rsid w:val="00454A2A"/>
    <w:pPr>
      <w:widowControl w:val="0"/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2">
    <w:name w:val="содержание листинга Знак"/>
    <w:basedOn w:val="a6"/>
    <w:link w:val="af1"/>
    <w:rsid w:val="00454A2A"/>
    <w:rPr>
      <w:rFonts w:ascii="Courier New" w:hAnsi="Courier New"/>
      <w:sz w:val="20"/>
    </w:rPr>
  </w:style>
  <w:style w:type="character" w:customStyle="1" w:styleId="30">
    <w:name w:val="Заголовок 3 Знак"/>
    <w:basedOn w:val="a0"/>
    <w:link w:val="3"/>
    <w:uiPriority w:val="9"/>
    <w:rsid w:val="00FD5ED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3">
    <w:name w:val="Unresolved Mention"/>
    <w:basedOn w:val="a0"/>
    <w:uiPriority w:val="99"/>
    <w:semiHidden/>
    <w:unhideWhenUsed/>
    <w:rsid w:val="00FD5ED8"/>
    <w:rPr>
      <w:color w:val="605E5C"/>
      <w:shd w:val="clear" w:color="auto" w:fill="E1DFDD"/>
    </w:rPr>
  </w:style>
  <w:style w:type="paragraph" w:customStyle="1" w:styleId="af4">
    <w:name w:val="надпись к илюстрациям"/>
    <w:basedOn w:val="a4"/>
    <w:link w:val="af5"/>
    <w:qFormat/>
    <w:rsid w:val="00794B9E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надпись к илюстрациям Знак"/>
    <w:basedOn w:val="a6"/>
    <w:link w:val="af4"/>
    <w:rsid w:val="00794B9E"/>
    <w:rPr>
      <w:rFonts w:ascii="Times New Roman" w:hAnsi="Times New Roman"/>
      <w:b/>
      <w:sz w:val="24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C8329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f6">
    <w:name w:val="Placeholder Text"/>
    <w:basedOn w:val="a0"/>
    <w:uiPriority w:val="99"/>
    <w:semiHidden/>
    <w:rsid w:val="00316BA5"/>
    <w:rPr>
      <w:color w:val="666666"/>
    </w:rPr>
  </w:style>
  <w:style w:type="paragraph" w:styleId="af7">
    <w:name w:val="header"/>
    <w:basedOn w:val="a"/>
    <w:link w:val="af8"/>
    <w:uiPriority w:val="99"/>
    <w:unhideWhenUsed/>
    <w:rsid w:val="005A4E5B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5A4E5B"/>
    <w:rPr>
      <w:lang w:val="ru-RU"/>
    </w:rPr>
  </w:style>
  <w:style w:type="paragraph" w:styleId="af9">
    <w:name w:val="footer"/>
    <w:basedOn w:val="a"/>
    <w:link w:val="afa"/>
    <w:uiPriority w:val="99"/>
    <w:unhideWhenUsed/>
    <w:rsid w:val="005A4E5B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5A4E5B"/>
    <w:rPr>
      <w:lang w:val="ru-RU"/>
    </w:rPr>
  </w:style>
  <w:style w:type="character" w:styleId="afb">
    <w:name w:val="FollowedHyperlink"/>
    <w:basedOn w:val="a0"/>
    <w:uiPriority w:val="99"/>
    <w:semiHidden/>
    <w:unhideWhenUsed/>
    <w:rsid w:val="00053027"/>
    <w:rPr>
      <w:color w:val="800080" w:themeColor="followedHyperlink"/>
      <w:u w:val="single"/>
    </w:rPr>
  </w:style>
  <w:style w:type="paragraph" w:styleId="afc">
    <w:name w:val="caption"/>
    <w:basedOn w:val="a"/>
    <w:next w:val="a"/>
    <w:uiPriority w:val="35"/>
    <w:unhideWhenUsed/>
    <w:qFormat/>
    <w:rsid w:val="0081704D"/>
    <w:pPr>
      <w:spacing w:after="200"/>
    </w:pPr>
    <w:rPr>
      <w:i/>
      <w:iCs/>
      <w:color w:val="1F497D" w:themeColor="text2"/>
      <w:sz w:val="18"/>
      <w:szCs w:val="18"/>
    </w:rPr>
  </w:style>
  <w:style w:type="paragraph" w:styleId="afd">
    <w:name w:val="Normal (Web)"/>
    <w:basedOn w:val="a"/>
    <w:uiPriority w:val="99"/>
    <w:semiHidden/>
    <w:unhideWhenUsed/>
    <w:rsid w:val="008170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1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6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3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4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1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5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9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8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5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5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91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6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6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ran\Desktop\&#1096;&#1072;&#1073;&#1083;&#1086;&#1085;&#1099;\&#1096;&#1072;&#1073;&#1083;&#1086;&#1085;_&#1090;&#1080;&#1090;&#1091;&#1083;&#1100;&#1085;&#1080;&#1082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D75C0-1576-464F-8ADB-B11C7E58C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шаблон_титульника.dotx</Template>
  <TotalTime>7</TotalTime>
  <Pages>4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Артём Соснин</dc:creator>
  <cp:lastModifiedBy>Артём Соснин</cp:lastModifiedBy>
  <cp:revision>1</cp:revision>
  <cp:lastPrinted>2025-06-10T10:08:00Z</cp:lastPrinted>
  <dcterms:created xsi:type="dcterms:W3CDTF">2026-06-01T17:34:00Z</dcterms:created>
  <dcterms:modified xsi:type="dcterms:W3CDTF">2026-06-01T17:41:00Z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LastSaved">
    <vt:filetime>2025-05-19T00:00:00Z</vt:filetime>
  </property>
  <property fmtid="{D5CDD505-2E9C-101B-9397-08002B2CF9AE}" pid="4" name="Producer">
    <vt:lpwstr>iLovePDF</vt:lpwstr>
  </property>
</Properties>
</file>